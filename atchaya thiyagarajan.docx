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DCBC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393238CB" wp14:editId="56B9974A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918A8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56" w:type="pct"/>
        <w:tblLayout w:type="fixed"/>
        <w:tblLook w:val="04A0" w:firstRow="1" w:lastRow="0" w:firstColumn="1" w:lastColumn="0" w:noHBand="0" w:noVBand="1"/>
      </w:tblPr>
      <w:tblGrid>
        <w:gridCol w:w="3186"/>
        <w:gridCol w:w="364"/>
        <w:gridCol w:w="2002"/>
        <w:gridCol w:w="182"/>
        <w:gridCol w:w="637"/>
        <w:gridCol w:w="4529"/>
        <w:gridCol w:w="21"/>
      </w:tblGrid>
      <w:tr w:rsidR="00D943A4" w:rsidRPr="0085363C" w14:paraId="5B4974C0" w14:textId="77777777" w:rsidTr="00A6209B">
        <w:trPr>
          <w:trHeight w:val="1886"/>
        </w:trPr>
        <w:tc>
          <w:tcPr>
            <w:tcW w:w="10920" w:type="dxa"/>
            <w:gridSpan w:val="7"/>
          </w:tcPr>
          <w:p w14:paraId="327C07F1" w14:textId="5C644F39" w:rsidR="002A1F18" w:rsidRPr="002A1F18" w:rsidRDefault="0046543D" w:rsidP="002A1F18">
            <w:pPr>
              <w:pStyle w:val="Title"/>
            </w:pPr>
            <w:r>
              <w:t>Atchaya Thiyagarajan</w:t>
            </w:r>
          </w:p>
        </w:tc>
      </w:tr>
      <w:tr w:rsidR="00D943A4" w:rsidRPr="0085363C" w14:paraId="1E5C794B" w14:textId="77777777" w:rsidTr="00A6209B">
        <w:trPr>
          <w:trHeight w:val="290"/>
        </w:trPr>
        <w:tc>
          <w:tcPr>
            <w:tcW w:w="10920" w:type="dxa"/>
            <w:gridSpan w:val="7"/>
          </w:tcPr>
          <w:p w14:paraId="2C10DF8A" w14:textId="77777777" w:rsidR="00D943A4" w:rsidRPr="0085363C" w:rsidRDefault="00D943A4" w:rsidP="00461D4A"/>
        </w:tc>
      </w:tr>
      <w:tr w:rsidR="00D943A4" w:rsidRPr="00F079F2" w14:paraId="2F31A92A" w14:textId="77777777" w:rsidTr="00A6209B">
        <w:trPr>
          <w:gridAfter w:val="1"/>
          <w:wAfter w:w="21" w:type="dxa"/>
          <w:trHeight w:val="145"/>
        </w:trPr>
        <w:tc>
          <w:tcPr>
            <w:tcW w:w="3185" w:type="dxa"/>
            <w:vMerge w:val="restart"/>
          </w:tcPr>
          <w:p w14:paraId="5CA5E2A6" w14:textId="0D8A6C87" w:rsidR="00D943A4" w:rsidRPr="00F079F2" w:rsidRDefault="002A1F18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career objective</w:t>
            </w:r>
            <w:r w:rsidR="00D943A4" w:rsidRPr="00F079F2">
              <w:t xml:space="preserve"> </w:t>
            </w:r>
          </w:p>
          <w:p w14:paraId="62F4E12E" w14:textId="59AEA022" w:rsidR="00D943A4" w:rsidRPr="00D943A4" w:rsidRDefault="002A1F18" w:rsidP="00DF0AC1">
            <w:r>
              <w:t>To secure a challenging position in a reputable organization to expand my learnings, knowledge, and skills. Secure a responsible career opportunity to fully utilize my training and skills.</w:t>
            </w:r>
          </w:p>
          <w:p w14:paraId="676F8A9C" w14:textId="77777777" w:rsidR="00D943A4" w:rsidRDefault="00D943A4" w:rsidP="00D943A4"/>
          <w:p w14:paraId="3D2567E7" w14:textId="5B2F70E0" w:rsidR="00461D4A" w:rsidRPr="00F079F2" w:rsidRDefault="002A1F18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language</w:t>
            </w:r>
            <w:r w:rsidR="00461D4A" w:rsidRPr="00F079F2">
              <w:t xml:space="preserve"> </w:t>
            </w:r>
          </w:p>
          <w:p w14:paraId="5F0FCB9A" w14:textId="3DDD44E1" w:rsidR="00D943A4" w:rsidRDefault="002A1F18" w:rsidP="00DF0AC1">
            <w:r>
              <w:t>Tamil</w:t>
            </w:r>
          </w:p>
          <w:p w14:paraId="10427C44" w14:textId="29CCEF46" w:rsidR="002A1F18" w:rsidRPr="009C5E11" w:rsidRDefault="002A1F18" w:rsidP="00DF0AC1">
            <w:r>
              <w:t>English</w:t>
            </w:r>
          </w:p>
          <w:p w14:paraId="7C02C61B" w14:textId="77777777" w:rsidR="00D943A4" w:rsidRPr="00D943A4" w:rsidRDefault="00D943A4" w:rsidP="00D943A4"/>
          <w:p w14:paraId="117700FB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00214F85F7214BF5A357FBF4909BC2A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5F698917" w14:textId="176C64E2" w:rsidR="002A1F18" w:rsidRDefault="0046543D" w:rsidP="00DF0AC1">
            <w:proofErr w:type="gramStart"/>
            <w:r>
              <w:t>41,Koradacherry</w:t>
            </w:r>
            <w:proofErr w:type="gramEnd"/>
            <w:r>
              <w:t xml:space="preserve"> LF road,</w:t>
            </w:r>
          </w:p>
          <w:p w14:paraId="6976DC76" w14:textId="0EA0BE71" w:rsidR="0046543D" w:rsidRDefault="0046543D" w:rsidP="00DF0AC1">
            <w:proofErr w:type="spellStart"/>
            <w:r>
              <w:t>Kodavasal</w:t>
            </w:r>
            <w:proofErr w:type="spellEnd"/>
            <w:r>
              <w:t>,</w:t>
            </w:r>
          </w:p>
          <w:p w14:paraId="4E35EB3B" w14:textId="1342A2BA" w:rsidR="002A1F18" w:rsidRDefault="002A1F18" w:rsidP="00DF0AC1">
            <w:r>
              <w:t>Thiruvarur</w:t>
            </w:r>
          </w:p>
          <w:p w14:paraId="579A38F7" w14:textId="77777777" w:rsidR="002A1F18" w:rsidRPr="00E011EF" w:rsidRDefault="002A1F18" w:rsidP="00DF0AC1"/>
          <w:p w14:paraId="09A48811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319242370DB047A8976666A4B4507D1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08049885" w14:textId="5F57BB85" w:rsidR="00D943A4" w:rsidRDefault="0046543D" w:rsidP="00DF0AC1">
            <w:r>
              <w:t>9361768480</w:t>
            </w:r>
          </w:p>
          <w:p w14:paraId="4D5C80A5" w14:textId="77777777" w:rsidR="002A1F18" w:rsidRPr="00E011EF" w:rsidRDefault="002A1F18" w:rsidP="00DF0AC1">
            <w:pPr>
              <w:rPr>
                <w:sz w:val="14"/>
              </w:rPr>
            </w:pPr>
          </w:p>
          <w:p w14:paraId="335BDD77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E47807908E7548F49C37E5655C2AE5D4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4AF6AFD" w14:textId="4A9DCD9E" w:rsidR="002A1F18" w:rsidRDefault="0046543D" w:rsidP="002A1F18">
            <w:hyperlink r:id="rId11" w:history="1">
              <w:r w:rsidRPr="007D58B3">
                <w:rPr>
                  <w:rStyle w:val="Hyperlink"/>
                </w:rPr>
                <w:t>atchayathiyagu21@gmail.com</w:t>
              </w:r>
            </w:hyperlink>
          </w:p>
          <w:p w14:paraId="09ACB0E8" w14:textId="307CF428" w:rsidR="00461D4A" w:rsidRPr="002A1F18" w:rsidRDefault="00461D4A" w:rsidP="002A1F18">
            <w:r w:rsidRPr="00F079F2">
              <w:t xml:space="preserve"> </w:t>
            </w:r>
          </w:p>
          <w:p w14:paraId="410B6E80" w14:textId="004A36A0" w:rsidR="00D943A4" w:rsidRPr="00E00971" w:rsidRDefault="00D943A4" w:rsidP="00DF0AC1"/>
        </w:tc>
        <w:tc>
          <w:tcPr>
            <w:tcW w:w="364" w:type="dxa"/>
            <w:vMerge w:val="restart"/>
          </w:tcPr>
          <w:p w14:paraId="6E9B03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84" w:type="dxa"/>
            <w:gridSpan w:val="2"/>
            <w:vMerge w:val="restart"/>
            <w:vAlign w:val="center"/>
          </w:tcPr>
          <w:p w14:paraId="4BE2785A" w14:textId="793C82A8" w:rsidR="00D943A4" w:rsidRPr="00F079F2" w:rsidRDefault="002A1F18" w:rsidP="00461D4A">
            <w:pPr>
              <w:pStyle w:val="Heading1"/>
            </w:pPr>
            <w:r>
              <w:t>education</w:t>
            </w:r>
          </w:p>
        </w:tc>
        <w:tc>
          <w:tcPr>
            <w:tcW w:w="5166" w:type="dxa"/>
            <w:gridSpan w:val="2"/>
            <w:tcBorders>
              <w:bottom w:val="single" w:sz="12" w:space="0" w:color="2D5F53" w:themeColor="accent3" w:themeShade="BF"/>
            </w:tcBorders>
          </w:tcPr>
          <w:p w14:paraId="4A3004B6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57BD158" w14:textId="77777777" w:rsidTr="00A6209B">
        <w:trPr>
          <w:gridAfter w:val="1"/>
          <w:wAfter w:w="21" w:type="dxa"/>
          <w:trHeight w:val="151"/>
        </w:trPr>
        <w:tc>
          <w:tcPr>
            <w:tcW w:w="3185" w:type="dxa"/>
            <w:vMerge/>
            <w:tcBorders>
              <w:top w:val="single" w:sz="12" w:space="0" w:color="2D5F53" w:themeColor="accent3" w:themeShade="BF"/>
            </w:tcBorders>
          </w:tcPr>
          <w:p w14:paraId="1F336B1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4" w:type="dxa"/>
            <w:vMerge/>
            <w:tcBorders>
              <w:top w:val="single" w:sz="12" w:space="0" w:color="2D5F53" w:themeColor="accent3" w:themeShade="BF"/>
            </w:tcBorders>
          </w:tcPr>
          <w:p w14:paraId="129FA84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84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120830C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66" w:type="dxa"/>
            <w:gridSpan w:val="2"/>
            <w:tcBorders>
              <w:top w:val="single" w:sz="12" w:space="0" w:color="2D5F53" w:themeColor="accent3" w:themeShade="BF"/>
            </w:tcBorders>
          </w:tcPr>
          <w:p w14:paraId="5F43C22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93ACF22" w14:textId="77777777" w:rsidTr="00A6209B">
        <w:trPr>
          <w:gridAfter w:val="1"/>
          <w:wAfter w:w="21" w:type="dxa"/>
          <w:trHeight w:val="2729"/>
        </w:trPr>
        <w:tc>
          <w:tcPr>
            <w:tcW w:w="3185" w:type="dxa"/>
            <w:vMerge/>
          </w:tcPr>
          <w:p w14:paraId="3A1AF6E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4" w:type="dxa"/>
            <w:vMerge/>
          </w:tcPr>
          <w:p w14:paraId="377E14B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50" w:type="dxa"/>
            <w:gridSpan w:val="4"/>
          </w:tcPr>
          <w:sdt>
            <w:sdtPr>
              <w:id w:val="652037311"/>
              <w:placeholder>
                <w:docPart w:val="581A8733612B42298DF9641264C33F5B"/>
              </w:placeholder>
              <w15:appearance w15:val="hidden"/>
            </w:sdtPr>
            <w:sdtContent>
              <w:p w14:paraId="2748965D" w14:textId="77777777" w:rsidR="003A3A0F" w:rsidRDefault="003A3A0F" w:rsidP="00461D4A">
                <w:pPr>
                  <w:pStyle w:val="Heading2"/>
                </w:pPr>
              </w:p>
              <w:p w14:paraId="7AEE924A" w14:textId="78CB38A2" w:rsidR="00D943A4" w:rsidRPr="00F079F2" w:rsidRDefault="002A1F18" w:rsidP="00461D4A">
                <w:pPr>
                  <w:pStyle w:val="Heading2"/>
                  <w:rPr>
                    <w:rFonts w:eastAsia="MS Mincho"/>
                  </w:rPr>
                </w:pPr>
                <w:r>
                  <w:t>bachelor of computer application</w:t>
                </w:r>
              </w:p>
            </w:sdtContent>
          </w:sdt>
          <w:p w14:paraId="25C78487" w14:textId="2C1E61A4" w:rsidR="003A3A0F" w:rsidRPr="003A3A0F" w:rsidRDefault="002A1F18" w:rsidP="003A3A0F">
            <w:pPr>
              <w:pStyle w:val="Heading3"/>
            </w:pPr>
            <w:r>
              <w:t xml:space="preserve">Swami Dayananda college of Arts and Science, </w:t>
            </w:r>
            <w:proofErr w:type="spellStart"/>
            <w:proofErr w:type="gramStart"/>
            <w:r>
              <w:t>Manjakkudi</w:t>
            </w:r>
            <w:proofErr w:type="spellEnd"/>
            <w:r>
              <w:t>(</w:t>
            </w:r>
            <w:proofErr w:type="gramEnd"/>
            <w:r>
              <w:t xml:space="preserve">2021-24) </w:t>
            </w:r>
            <w:r w:rsidR="003A3A0F">
              <w:t>-</w:t>
            </w:r>
            <w:r>
              <w:t>8</w:t>
            </w:r>
            <w:r w:rsidR="0046543D">
              <w:t>4</w:t>
            </w:r>
            <w:r>
              <w:t>%(pursing)</w:t>
            </w:r>
          </w:p>
          <w:p w14:paraId="19A5EE24" w14:textId="6CCAA83E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21923333BDD14D8EAC8E0D5CC14C586E"/>
                </w:placeholder>
                <w15:appearance w15:val="hidden"/>
              </w:sdtPr>
              <w:sdtContent>
                <w:r w:rsidR="003A3A0F">
                  <w:t>cLASS 12</w:t>
                </w:r>
              </w:sdtContent>
            </w:sdt>
          </w:p>
          <w:p w14:paraId="0C082118" w14:textId="62BA0931" w:rsidR="003A3A0F" w:rsidRPr="003A3A0F" w:rsidRDefault="00A6209B" w:rsidP="003A3A0F">
            <w:pPr>
              <w:pStyle w:val="Heading3"/>
            </w:pPr>
            <w:r>
              <w:t xml:space="preserve">Sri Mahadeva Guruji Matriculation Higher Secondary </w:t>
            </w:r>
            <w:proofErr w:type="spellStart"/>
            <w:proofErr w:type="gramStart"/>
            <w:r>
              <w:t>School,Valangaiman</w:t>
            </w:r>
            <w:proofErr w:type="spellEnd"/>
            <w:proofErr w:type="gramEnd"/>
            <w:r>
              <w:t xml:space="preserve">, </w:t>
            </w:r>
            <w:r w:rsidR="003A3A0F">
              <w:t xml:space="preserve"> ,</w:t>
            </w:r>
            <w:proofErr w:type="spellStart"/>
            <w:r w:rsidR="003A3A0F">
              <w:t>Thiruvarur</w:t>
            </w:r>
            <w:proofErr w:type="spellEnd"/>
            <w:r w:rsidR="003A3A0F">
              <w:t xml:space="preserve"> – </w:t>
            </w:r>
            <w:r w:rsidR="0046543D">
              <w:t>94</w:t>
            </w:r>
            <w:r w:rsidR="003A3A0F">
              <w:t>%</w:t>
            </w:r>
          </w:p>
          <w:p w14:paraId="57E37C81" w14:textId="416E4643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61D60BC809804C5883FF9A2433D6414C"/>
                </w:placeholder>
                <w15:appearance w15:val="hidden"/>
              </w:sdtPr>
              <w:sdtContent>
                <w:r w:rsidR="003A3A0F">
                  <w:t>class 10</w:t>
                </w:r>
              </w:sdtContent>
            </w:sdt>
          </w:p>
          <w:p w14:paraId="08D02A92" w14:textId="529AD3C0" w:rsidR="003A3A0F" w:rsidRPr="003A3A0F" w:rsidRDefault="00A6209B" w:rsidP="003A3A0F">
            <w:pPr>
              <w:pStyle w:val="Heading3"/>
            </w:pPr>
            <w:r>
              <w:t xml:space="preserve">Sri Mahadeva Guruji Matriculation Higher Secondary </w:t>
            </w:r>
            <w:proofErr w:type="spellStart"/>
            <w:proofErr w:type="gramStart"/>
            <w:r>
              <w:t>School,Valangaiman</w:t>
            </w:r>
            <w:proofErr w:type="spellEnd"/>
            <w:proofErr w:type="gramEnd"/>
            <w:r>
              <w:t>,</w:t>
            </w:r>
            <w:r w:rsidR="003A3A0F">
              <w:t xml:space="preserve"> ,Thir</w:t>
            </w:r>
            <w:proofErr w:type="spellStart"/>
            <w:r w:rsidR="003A3A0F">
              <w:t>uvarur</w:t>
            </w:r>
            <w:proofErr w:type="spellEnd"/>
            <w:r w:rsidR="003A3A0F">
              <w:t xml:space="preserve"> – </w:t>
            </w:r>
            <w:r w:rsidR="0046543D">
              <w:t>95.5</w:t>
            </w:r>
            <w:r w:rsidR="003A3A0F">
              <w:t>%</w:t>
            </w:r>
          </w:p>
          <w:p w14:paraId="4D2C4A83" w14:textId="3E3EC31E" w:rsidR="00D943A4" w:rsidRPr="00076DA3" w:rsidRDefault="00D943A4" w:rsidP="00461D4A">
            <w:pPr>
              <w:pStyle w:val="Heading3"/>
            </w:pPr>
          </w:p>
          <w:p w14:paraId="373361C7" w14:textId="6B034DC4" w:rsidR="00D943A4" w:rsidRPr="00046661" w:rsidRDefault="00D943A4" w:rsidP="00DF0AC1"/>
        </w:tc>
      </w:tr>
      <w:tr w:rsidR="00D943A4" w:rsidRPr="00F079F2" w14:paraId="3D29C499" w14:textId="77777777" w:rsidTr="00A6209B">
        <w:trPr>
          <w:gridAfter w:val="1"/>
          <w:wAfter w:w="21" w:type="dxa"/>
          <w:trHeight w:val="199"/>
        </w:trPr>
        <w:tc>
          <w:tcPr>
            <w:tcW w:w="3185" w:type="dxa"/>
            <w:vMerge/>
          </w:tcPr>
          <w:p w14:paraId="70291BE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4" w:type="dxa"/>
            <w:vMerge/>
          </w:tcPr>
          <w:p w14:paraId="74202A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02" w:type="dxa"/>
            <w:vMerge w:val="restart"/>
            <w:vAlign w:val="center"/>
          </w:tcPr>
          <w:p w14:paraId="7FB50B96" w14:textId="77777777" w:rsidR="003A3A0F" w:rsidRDefault="003A3A0F" w:rsidP="00461D4A">
            <w:pPr>
              <w:pStyle w:val="Heading1"/>
            </w:pPr>
            <w:r>
              <w:t>technical</w:t>
            </w:r>
          </w:p>
          <w:p w14:paraId="110BA30F" w14:textId="0E3AC570" w:rsidR="00D943A4" w:rsidRPr="00F079F2" w:rsidRDefault="003A3A0F" w:rsidP="00461D4A">
            <w:pPr>
              <w:pStyle w:val="Heading1"/>
            </w:pPr>
            <w:r>
              <w:t>skils</w:t>
            </w:r>
          </w:p>
        </w:tc>
        <w:tc>
          <w:tcPr>
            <w:tcW w:w="5348" w:type="dxa"/>
            <w:gridSpan w:val="3"/>
            <w:tcBorders>
              <w:bottom w:val="single" w:sz="12" w:space="0" w:color="2D5F53" w:themeColor="accent3" w:themeShade="BF"/>
            </w:tcBorders>
          </w:tcPr>
          <w:p w14:paraId="067B243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9E2A4CC" w14:textId="77777777" w:rsidTr="00A6209B">
        <w:trPr>
          <w:gridAfter w:val="1"/>
          <w:wAfter w:w="21" w:type="dxa"/>
          <w:trHeight w:val="217"/>
        </w:trPr>
        <w:tc>
          <w:tcPr>
            <w:tcW w:w="3185" w:type="dxa"/>
            <w:vMerge/>
            <w:tcBorders>
              <w:top w:val="single" w:sz="12" w:space="0" w:color="2D5F53" w:themeColor="accent3" w:themeShade="BF"/>
            </w:tcBorders>
          </w:tcPr>
          <w:p w14:paraId="06680145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4" w:type="dxa"/>
            <w:vMerge/>
            <w:tcBorders>
              <w:top w:val="single" w:sz="12" w:space="0" w:color="2D5F53" w:themeColor="accent3" w:themeShade="BF"/>
            </w:tcBorders>
          </w:tcPr>
          <w:p w14:paraId="5F0565D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02" w:type="dxa"/>
            <w:vMerge/>
            <w:tcBorders>
              <w:top w:val="single" w:sz="12" w:space="0" w:color="2D5F53" w:themeColor="accent3" w:themeShade="BF"/>
            </w:tcBorders>
          </w:tcPr>
          <w:p w14:paraId="6D1FF42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48" w:type="dxa"/>
            <w:gridSpan w:val="3"/>
            <w:tcBorders>
              <w:top w:val="single" w:sz="12" w:space="0" w:color="2D5F53" w:themeColor="accent3" w:themeShade="BF"/>
            </w:tcBorders>
          </w:tcPr>
          <w:p w14:paraId="7DE5F486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E8232E0" w14:textId="77777777" w:rsidTr="00A6209B">
        <w:trPr>
          <w:gridAfter w:val="1"/>
          <w:wAfter w:w="21" w:type="dxa"/>
          <w:trHeight w:val="680"/>
        </w:trPr>
        <w:tc>
          <w:tcPr>
            <w:tcW w:w="3185" w:type="dxa"/>
            <w:vMerge/>
          </w:tcPr>
          <w:p w14:paraId="06D92A8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4" w:type="dxa"/>
            <w:vMerge/>
          </w:tcPr>
          <w:p w14:paraId="54409591" w14:textId="77777777" w:rsidR="00D943A4" w:rsidRPr="00F079F2" w:rsidRDefault="00D943A4" w:rsidP="005A423C"/>
        </w:tc>
        <w:tc>
          <w:tcPr>
            <w:tcW w:w="7350" w:type="dxa"/>
            <w:gridSpan w:val="4"/>
          </w:tcPr>
          <w:p w14:paraId="479DE606" w14:textId="77777777" w:rsidR="007508D9" w:rsidRDefault="007508D9" w:rsidP="00DF0AC1"/>
          <w:p w14:paraId="4CB6BB6F" w14:textId="65B40E85" w:rsidR="00D943A4" w:rsidRDefault="003A3A0F" w:rsidP="00DF0AC1">
            <w:r>
              <w:t>Microsoft Office</w:t>
            </w:r>
          </w:p>
          <w:p w14:paraId="35550BB3" w14:textId="5C85FC95" w:rsidR="003A3A0F" w:rsidRDefault="003A3A0F" w:rsidP="00DF0AC1">
            <w:r>
              <w:t>Programming in C, C++, Java(Basics)</w:t>
            </w:r>
          </w:p>
          <w:p w14:paraId="17F1BD41" w14:textId="3FFEB5F3" w:rsidR="003A3A0F" w:rsidRDefault="003A3A0F" w:rsidP="00DF0AC1">
            <w:r>
              <w:t>Database</w:t>
            </w:r>
          </w:p>
          <w:p w14:paraId="23CE4900" w14:textId="595ECD2E" w:rsidR="003A3A0F" w:rsidRPr="00F079F2" w:rsidRDefault="003A3A0F" w:rsidP="00DF0AC1">
            <w:r>
              <w:t>Photoshop</w:t>
            </w:r>
          </w:p>
          <w:p w14:paraId="19417069" w14:textId="0631DD04" w:rsidR="00D943A4" w:rsidRPr="00F079F2" w:rsidRDefault="00D943A4" w:rsidP="00DF0AC1"/>
        </w:tc>
      </w:tr>
      <w:tr w:rsidR="00D943A4" w:rsidRPr="00F079F2" w14:paraId="1A137A5D" w14:textId="77777777" w:rsidTr="00A6209B">
        <w:trPr>
          <w:gridAfter w:val="1"/>
          <w:wAfter w:w="21" w:type="dxa"/>
          <w:trHeight w:val="281"/>
        </w:trPr>
        <w:tc>
          <w:tcPr>
            <w:tcW w:w="3185" w:type="dxa"/>
            <w:vMerge/>
          </w:tcPr>
          <w:p w14:paraId="63E6A73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4" w:type="dxa"/>
            <w:vMerge/>
          </w:tcPr>
          <w:p w14:paraId="22A911B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21" w:type="dxa"/>
            <w:gridSpan w:val="3"/>
            <w:vMerge w:val="restart"/>
            <w:vAlign w:val="center"/>
          </w:tcPr>
          <w:p w14:paraId="4B1875B0" w14:textId="0474BD2E" w:rsidR="00D943A4" w:rsidRPr="00F079F2" w:rsidRDefault="003A3A0F" w:rsidP="00461D4A">
            <w:pPr>
              <w:pStyle w:val="Heading1"/>
            </w:pPr>
            <w:r>
              <w:t>declaration</w:t>
            </w:r>
          </w:p>
        </w:tc>
        <w:tc>
          <w:tcPr>
            <w:tcW w:w="4529" w:type="dxa"/>
            <w:tcBorders>
              <w:bottom w:val="single" w:sz="12" w:space="0" w:color="2D5F53" w:themeColor="accent3" w:themeShade="BF"/>
            </w:tcBorders>
          </w:tcPr>
          <w:p w14:paraId="0467B83C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2E4445D" w14:textId="77777777" w:rsidTr="00A6209B">
        <w:trPr>
          <w:gridAfter w:val="1"/>
          <w:wAfter w:w="21" w:type="dxa"/>
          <w:trHeight w:val="151"/>
        </w:trPr>
        <w:tc>
          <w:tcPr>
            <w:tcW w:w="3185" w:type="dxa"/>
            <w:vMerge/>
            <w:tcBorders>
              <w:top w:val="single" w:sz="12" w:space="0" w:color="2D5F53" w:themeColor="accent3" w:themeShade="BF"/>
            </w:tcBorders>
          </w:tcPr>
          <w:p w14:paraId="784A0DD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4" w:type="dxa"/>
            <w:vMerge/>
            <w:tcBorders>
              <w:top w:val="single" w:sz="12" w:space="0" w:color="2D5F53" w:themeColor="accent3" w:themeShade="BF"/>
            </w:tcBorders>
          </w:tcPr>
          <w:p w14:paraId="4C01B2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21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782D41C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29" w:type="dxa"/>
            <w:tcBorders>
              <w:top w:val="single" w:sz="12" w:space="0" w:color="2D5F53" w:themeColor="accent3" w:themeShade="BF"/>
            </w:tcBorders>
          </w:tcPr>
          <w:p w14:paraId="7B40E02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DF994F0" w14:textId="77777777" w:rsidTr="00A6209B">
        <w:trPr>
          <w:gridAfter w:val="1"/>
          <w:wAfter w:w="21" w:type="dxa"/>
          <w:trHeight w:val="725"/>
        </w:trPr>
        <w:tc>
          <w:tcPr>
            <w:tcW w:w="3185" w:type="dxa"/>
            <w:vMerge/>
          </w:tcPr>
          <w:p w14:paraId="0A1F519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4" w:type="dxa"/>
            <w:vMerge/>
          </w:tcPr>
          <w:p w14:paraId="6E8900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50" w:type="dxa"/>
            <w:gridSpan w:val="4"/>
          </w:tcPr>
          <w:p w14:paraId="18FFFA88" w14:textId="3D18D00E" w:rsidR="00D943A4" w:rsidRDefault="003A3A0F" w:rsidP="00DF0AC1">
            <w:r>
              <w:t xml:space="preserve">All the above information is true and correct to the best of my </w:t>
            </w:r>
          </w:p>
          <w:p w14:paraId="22B440C7" w14:textId="77777777" w:rsidR="003A3A0F" w:rsidRDefault="003A3A0F" w:rsidP="00DF0AC1">
            <w:r>
              <w:t>Knowledge and belief.</w:t>
            </w:r>
          </w:p>
          <w:p w14:paraId="5E209137" w14:textId="77777777" w:rsidR="00BA1366" w:rsidRDefault="00BA1366" w:rsidP="00DF0AC1"/>
          <w:p w14:paraId="4656743D" w14:textId="77777777" w:rsidR="00A6209B" w:rsidRDefault="005757CA" w:rsidP="00A6209B">
            <w:pPr>
              <w:pStyle w:val="Heading1"/>
            </w:pPr>
            <w:r w:rsidRPr="00A6209B">
              <w:t>Date</w:t>
            </w:r>
            <w:r w:rsidRPr="005757CA">
              <w:t xml:space="preserve">: </w:t>
            </w:r>
          </w:p>
          <w:p w14:paraId="67CC5375" w14:textId="3BD92543" w:rsidR="00750C13" w:rsidRPr="00A6209B" w:rsidRDefault="00A6209B" w:rsidP="00A6209B">
            <w:pPr>
              <w:pStyle w:val="Heading1"/>
            </w:pPr>
            <w:r>
              <w:t>Place:</w:t>
            </w:r>
            <w:r w:rsidR="00750C13">
              <w:t xml:space="preserve">                                                      </w:t>
            </w:r>
            <w:r>
              <w:t xml:space="preserve">                                      </w:t>
            </w:r>
            <w:proofErr w:type="gramStart"/>
            <w:r>
              <w:t>t.atchaya</w:t>
            </w:r>
            <w:proofErr w:type="gramEnd"/>
          </w:p>
          <w:p w14:paraId="18F22EC9" w14:textId="1A412E70" w:rsidR="00750C13" w:rsidRPr="00750C13" w:rsidRDefault="00750C13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</w:p>
        </w:tc>
      </w:tr>
      <w:tr w:rsidR="00D943A4" w:rsidRPr="00F079F2" w14:paraId="2D187F54" w14:textId="77777777" w:rsidTr="00A6209B">
        <w:trPr>
          <w:gridAfter w:val="1"/>
          <w:wAfter w:w="21" w:type="dxa"/>
          <w:trHeight w:val="755"/>
        </w:trPr>
        <w:tc>
          <w:tcPr>
            <w:tcW w:w="3185" w:type="dxa"/>
            <w:vMerge/>
          </w:tcPr>
          <w:p w14:paraId="7F35A5A7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4" w:type="dxa"/>
            <w:vMerge/>
          </w:tcPr>
          <w:p w14:paraId="4820EBE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50" w:type="dxa"/>
            <w:gridSpan w:val="4"/>
          </w:tcPr>
          <w:p w14:paraId="32060C74" w14:textId="0217BE20" w:rsidR="00D943A4" w:rsidRPr="00046661" w:rsidRDefault="00D943A4" w:rsidP="00DF0AC1"/>
        </w:tc>
      </w:tr>
    </w:tbl>
    <w:p w14:paraId="1FD99468" w14:textId="77777777" w:rsidR="00D943A4" w:rsidRDefault="00D943A4" w:rsidP="007520D7"/>
    <w:p w14:paraId="791F19EB" w14:textId="77777777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9CB4F" w14:textId="77777777" w:rsidR="002F7E40" w:rsidRDefault="002F7E40" w:rsidP="0085363C">
      <w:pPr>
        <w:spacing w:line="240" w:lineRule="auto"/>
      </w:pPr>
      <w:r>
        <w:separator/>
      </w:r>
    </w:p>
  </w:endnote>
  <w:endnote w:type="continuationSeparator" w:id="0">
    <w:p w14:paraId="22B18D60" w14:textId="77777777" w:rsidR="002F7E40" w:rsidRDefault="002F7E40" w:rsidP="0085363C">
      <w:pPr>
        <w:spacing w:line="240" w:lineRule="auto"/>
      </w:pPr>
      <w:r>
        <w:continuationSeparator/>
      </w:r>
    </w:p>
  </w:endnote>
  <w:endnote w:type="continuationNotice" w:id="1">
    <w:p w14:paraId="017361D1" w14:textId="77777777" w:rsidR="002F7E40" w:rsidRDefault="002F7E4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1DADC5A-665C-481A-B2E6-46EBD172DB1D}"/>
    <w:embedBold r:id="rId2" w:fontKey="{2932B928-2FAD-47B3-BE07-5ED243CB9EF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ECAAB87-4DCB-4655-A2E7-025ED4B96A81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2A61F5E8-26A4-4E65-A664-ABB36162A3B9}"/>
    <w:embedBold r:id="rId5" w:fontKey="{07A205FF-CCC0-40B9-B919-A4F9598FE28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B5FDA25-F573-496E-B01A-2588686482E5}"/>
    <w:embedBold r:id="rId7" w:fontKey="{3372B83D-DABC-4D3E-934A-69042D140D34}"/>
    <w:embedItalic r:id="rId8" w:fontKey="{33D1B9A4-E59C-4D62-864C-D9D11318C69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AA7FABFD-3B37-4FE3-9547-E8A6BB4FD38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7B1EE9AD-E0C2-44BD-BE51-A073D22109C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FAE7F" w14:textId="77777777" w:rsidR="002F7E40" w:rsidRDefault="002F7E40" w:rsidP="0085363C">
      <w:pPr>
        <w:spacing w:line="240" w:lineRule="auto"/>
      </w:pPr>
      <w:r>
        <w:separator/>
      </w:r>
    </w:p>
  </w:footnote>
  <w:footnote w:type="continuationSeparator" w:id="0">
    <w:p w14:paraId="2CE12E5B" w14:textId="77777777" w:rsidR="002F7E40" w:rsidRDefault="002F7E40" w:rsidP="0085363C">
      <w:pPr>
        <w:spacing w:line="240" w:lineRule="auto"/>
      </w:pPr>
      <w:r>
        <w:continuationSeparator/>
      </w:r>
    </w:p>
  </w:footnote>
  <w:footnote w:type="continuationNotice" w:id="1">
    <w:p w14:paraId="300AB274" w14:textId="77777777" w:rsidR="002F7E40" w:rsidRDefault="002F7E4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F1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54FB4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1F18"/>
    <w:rsid w:val="002A59A3"/>
    <w:rsid w:val="002A5DC6"/>
    <w:rsid w:val="002B58B7"/>
    <w:rsid w:val="002C56E6"/>
    <w:rsid w:val="002D4ED2"/>
    <w:rsid w:val="002E78C0"/>
    <w:rsid w:val="002F6159"/>
    <w:rsid w:val="002F7E40"/>
    <w:rsid w:val="00361691"/>
    <w:rsid w:val="00361E11"/>
    <w:rsid w:val="00376B65"/>
    <w:rsid w:val="00392616"/>
    <w:rsid w:val="0039390A"/>
    <w:rsid w:val="00397346"/>
    <w:rsid w:val="003A3A0F"/>
    <w:rsid w:val="003F0847"/>
    <w:rsid w:val="003F4D06"/>
    <w:rsid w:val="0040090B"/>
    <w:rsid w:val="004040A1"/>
    <w:rsid w:val="00406FD0"/>
    <w:rsid w:val="004275F1"/>
    <w:rsid w:val="00461D4A"/>
    <w:rsid w:val="0046302A"/>
    <w:rsid w:val="0046543D"/>
    <w:rsid w:val="00476279"/>
    <w:rsid w:val="00487D2D"/>
    <w:rsid w:val="00495BAE"/>
    <w:rsid w:val="004B3BCD"/>
    <w:rsid w:val="004D4190"/>
    <w:rsid w:val="004D5D62"/>
    <w:rsid w:val="005112D0"/>
    <w:rsid w:val="00533BF0"/>
    <w:rsid w:val="0055066C"/>
    <w:rsid w:val="005757CA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08D9"/>
    <w:rsid w:val="00750C13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6209B"/>
    <w:rsid w:val="00AB5275"/>
    <w:rsid w:val="00AC7F90"/>
    <w:rsid w:val="00AE2B09"/>
    <w:rsid w:val="00AF056A"/>
    <w:rsid w:val="00B62AB7"/>
    <w:rsid w:val="00B96634"/>
    <w:rsid w:val="00BA1366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B78E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70523"/>
    <w:rsid w:val="00D821F0"/>
    <w:rsid w:val="00D85855"/>
    <w:rsid w:val="00D90814"/>
    <w:rsid w:val="00D943A4"/>
    <w:rsid w:val="00D946AB"/>
    <w:rsid w:val="00DA2E00"/>
    <w:rsid w:val="00DB3FAD"/>
    <w:rsid w:val="00DE161B"/>
    <w:rsid w:val="00DF0AC1"/>
    <w:rsid w:val="00E00971"/>
    <w:rsid w:val="00E011EF"/>
    <w:rsid w:val="00E06F57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EA37B"/>
  <w15:chartTrackingRefBased/>
  <w15:docId w15:val="{50ED12E5-8C4D-430C-A876-070FEE61C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2A1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tchayathiyagu21@gmail.com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gya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214F85F7214BF5A357FBF4909BC2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AE0C1-062C-4047-9548-579297F1DFAC}"/>
      </w:docPartPr>
      <w:docPartBody>
        <w:p w:rsidR="00A869AD" w:rsidRDefault="00000000">
          <w:pPr>
            <w:pStyle w:val="00214F85F7214BF5A357FBF4909BC2A3"/>
          </w:pPr>
          <w:r w:rsidRPr="00D943A4">
            <w:t>ADDRESS</w:t>
          </w:r>
        </w:p>
      </w:docPartBody>
    </w:docPart>
    <w:docPart>
      <w:docPartPr>
        <w:name w:val="319242370DB047A8976666A4B4507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B2CA1-BADB-4D9F-8B3D-5C9C9A2068BC}"/>
      </w:docPartPr>
      <w:docPartBody>
        <w:p w:rsidR="00A869AD" w:rsidRDefault="00000000">
          <w:pPr>
            <w:pStyle w:val="319242370DB047A8976666A4B4507D16"/>
          </w:pPr>
          <w:r w:rsidRPr="00D943A4">
            <w:t>PHONE</w:t>
          </w:r>
        </w:p>
      </w:docPartBody>
    </w:docPart>
    <w:docPart>
      <w:docPartPr>
        <w:name w:val="E47807908E7548F49C37E5655C2AE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C41B0-8921-416E-95C1-ECC1EB30A8F5}"/>
      </w:docPartPr>
      <w:docPartBody>
        <w:p w:rsidR="00A869AD" w:rsidRDefault="00000000">
          <w:pPr>
            <w:pStyle w:val="E47807908E7548F49C37E5655C2AE5D4"/>
          </w:pPr>
          <w:r w:rsidRPr="00264AF7">
            <w:t>EMAIL</w:t>
          </w:r>
        </w:p>
      </w:docPartBody>
    </w:docPart>
    <w:docPart>
      <w:docPartPr>
        <w:name w:val="581A8733612B42298DF9641264C33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97C67-AEA0-409A-85D7-5B7592BD8C6A}"/>
      </w:docPartPr>
      <w:docPartBody>
        <w:p w:rsidR="00A869AD" w:rsidRDefault="00000000">
          <w:pPr>
            <w:pStyle w:val="581A8733612B42298DF9641264C33F5B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21923333BDD14D8EAC8E0D5CC14C5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478B5-CCC9-4FF8-9449-A8D15F3688F8}"/>
      </w:docPartPr>
      <w:docPartBody>
        <w:p w:rsidR="00A869AD" w:rsidRDefault="00000000">
          <w:pPr>
            <w:pStyle w:val="21923333BDD14D8EAC8E0D5CC14C586E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61D60BC809804C5883FF9A2433D64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D47ED-FB39-456C-BA05-F3D10BB4667F}"/>
      </w:docPartPr>
      <w:docPartBody>
        <w:p w:rsidR="00A869AD" w:rsidRDefault="00000000">
          <w:pPr>
            <w:pStyle w:val="61D60BC809804C5883FF9A2433D6414C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B4"/>
    <w:rsid w:val="002E57B4"/>
    <w:rsid w:val="005610A1"/>
    <w:rsid w:val="007B32C4"/>
    <w:rsid w:val="00A8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214F85F7214BF5A357FBF4909BC2A3">
    <w:name w:val="00214F85F7214BF5A357FBF4909BC2A3"/>
  </w:style>
  <w:style w:type="paragraph" w:customStyle="1" w:styleId="319242370DB047A8976666A4B4507D16">
    <w:name w:val="319242370DB047A8976666A4B4507D16"/>
  </w:style>
  <w:style w:type="paragraph" w:customStyle="1" w:styleId="E47807908E7548F49C37E5655C2AE5D4">
    <w:name w:val="E47807908E7548F49C37E5655C2AE5D4"/>
  </w:style>
  <w:style w:type="paragraph" w:customStyle="1" w:styleId="581A8733612B42298DF9641264C33F5B">
    <w:name w:val="581A8733612B42298DF9641264C33F5B"/>
  </w:style>
  <w:style w:type="paragraph" w:customStyle="1" w:styleId="21923333BDD14D8EAC8E0D5CC14C586E">
    <w:name w:val="21923333BDD14D8EAC8E0D5CC14C586E"/>
  </w:style>
  <w:style w:type="paragraph" w:customStyle="1" w:styleId="61D60BC809804C5883FF9A2433D6414C">
    <w:name w:val="61D60BC809804C5883FF9A2433D641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1</TotalTime>
  <Pages>2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Bagyasri A</dc:creator>
  <cp:keywords/>
  <dc:description/>
  <cp:lastModifiedBy>Karthika Venkatakrishnan</cp:lastModifiedBy>
  <cp:revision>2</cp:revision>
  <dcterms:created xsi:type="dcterms:W3CDTF">2023-10-28T04:00:00Z</dcterms:created>
  <dcterms:modified xsi:type="dcterms:W3CDTF">2023-10-28T04:00:00Z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